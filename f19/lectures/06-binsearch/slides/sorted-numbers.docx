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B18" w:rsidRDefault="00B21B18" w:rsidP="007D4FF9">
      <w:pPr>
        <w:spacing w:before="1000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7D4FF9" w:rsidRDefault="007D4FF9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</w:p>
    <w:p w:rsidR="002F6FC1" w:rsidRPr="00B21B18" w:rsidRDefault="002F6FC1" w:rsidP="00B21B18">
      <w:pPr>
        <w:spacing w:before="1000"/>
        <w:jc w:val="center"/>
        <w:rPr>
          <w:rFonts w:ascii="Helvetica" w:hAnsi="Helvetica" w:cs="Times New Roman"/>
          <w:b/>
          <w:sz w:val="600"/>
          <w:szCs w:val="600"/>
        </w:rPr>
      </w:pPr>
      <w:bookmarkStart w:id="0" w:name="_GoBack"/>
      <w:bookmarkEnd w:id="0"/>
    </w:p>
    <w:sectPr w:rsidR="002F6FC1" w:rsidRPr="00B21B18" w:rsidSect="00B21B18">
      <w:headerReference w:type="default" r:id="rId7"/>
      <w:pgSz w:w="16839" w:h="11907" w:orient="landscape" w:code="9"/>
      <w:pgMar w:top="1440" w:right="1440" w:bottom="1440" w:left="1440" w:header="302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332" w:rsidRDefault="00FE3332" w:rsidP="00B21B18">
      <w:pPr>
        <w:spacing w:after="0" w:line="240" w:lineRule="auto"/>
      </w:pPr>
      <w:r>
        <w:separator/>
      </w:r>
    </w:p>
  </w:endnote>
  <w:endnote w:type="continuationSeparator" w:id="0">
    <w:p w:rsidR="00FE3332" w:rsidRDefault="00FE3332" w:rsidP="00B21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332" w:rsidRDefault="00FE3332" w:rsidP="00B21B18">
      <w:pPr>
        <w:spacing w:after="0" w:line="240" w:lineRule="auto"/>
      </w:pPr>
      <w:r>
        <w:separator/>
      </w:r>
    </w:p>
  </w:footnote>
  <w:footnote w:type="continuationSeparator" w:id="0">
    <w:p w:rsidR="00FE3332" w:rsidRDefault="00FE3332" w:rsidP="00B21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8" w:rsidRDefault="00B21B18" w:rsidP="00B21B18">
    <w:pPr>
      <w:pStyle w:val="Header"/>
      <w:jc w:val="center"/>
      <w:rPr>
        <w:rFonts w:ascii="Helvetica" w:hAnsi="Helvetica"/>
        <w:b/>
        <w:sz w:val="600"/>
        <w:szCs w:val="600"/>
      </w:rPr>
    </w:pPr>
    <w:r w:rsidRPr="00B21B18">
      <w:rPr>
        <w:rFonts w:ascii="Helvetica" w:hAnsi="Helvetica"/>
        <w:b/>
        <w:sz w:val="600"/>
        <w:szCs w:val="600"/>
      </w:rPr>
      <w:fldChar w:fldCharType="begin"/>
    </w:r>
    <w:r w:rsidRPr="00B21B18">
      <w:rPr>
        <w:rFonts w:ascii="Helvetica" w:hAnsi="Helvetica"/>
        <w:b/>
        <w:sz w:val="600"/>
        <w:szCs w:val="600"/>
      </w:rPr>
      <w:instrText xml:space="preserve"> PAGE   \* MERGEFORMAT </w:instrText>
    </w:r>
    <w:r w:rsidRPr="00B21B18">
      <w:rPr>
        <w:rFonts w:ascii="Helvetica" w:hAnsi="Helvetica"/>
        <w:b/>
        <w:sz w:val="600"/>
        <w:szCs w:val="600"/>
      </w:rPr>
      <w:fldChar w:fldCharType="separate"/>
    </w:r>
    <w:r w:rsidR="002F6FC1">
      <w:rPr>
        <w:rFonts w:ascii="Helvetica" w:hAnsi="Helvetica"/>
        <w:b/>
        <w:noProof/>
        <w:sz w:val="600"/>
        <w:szCs w:val="600"/>
      </w:rPr>
      <w:t>532</w:t>
    </w:r>
    <w:r w:rsidRPr="00B21B18">
      <w:rPr>
        <w:rFonts w:ascii="Helvetica" w:hAnsi="Helvetica"/>
        <w:b/>
        <w:sz w:val="600"/>
        <w:szCs w:val="600"/>
      </w:rPr>
      <w:fldChar w:fldCharType="end"/>
    </w: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2F6FC1" w:rsidRPr="00B21B18" w:rsidRDefault="002F6FC1" w:rsidP="00B21B18">
    <w:pPr>
      <w:pStyle w:val="Header"/>
      <w:jc w:val="center"/>
      <w:rPr>
        <w:rFonts w:ascii="Helvetica" w:hAnsi="Helvetica"/>
        <w:b/>
        <w:sz w:val="600"/>
        <w:szCs w:val="600"/>
      </w:rPr>
    </w:pPr>
  </w:p>
  <w:p w:rsidR="00B21B18" w:rsidRDefault="00B21B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1B18"/>
    <w:rsid w:val="002F6FC1"/>
    <w:rsid w:val="007D4FF9"/>
    <w:rsid w:val="009F613D"/>
    <w:rsid w:val="00B21B18"/>
    <w:rsid w:val="00FE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1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B18"/>
  </w:style>
  <w:style w:type="paragraph" w:styleId="Footer">
    <w:name w:val="footer"/>
    <w:basedOn w:val="Normal"/>
    <w:link w:val="FooterChar"/>
    <w:uiPriority w:val="99"/>
    <w:unhideWhenUsed/>
    <w:rsid w:val="00B21B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B18"/>
  </w:style>
  <w:style w:type="paragraph" w:styleId="BalloonText">
    <w:name w:val="Balloon Text"/>
    <w:basedOn w:val="Normal"/>
    <w:link w:val="BalloonTextChar"/>
    <w:uiPriority w:val="99"/>
    <w:semiHidden/>
    <w:unhideWhenUsed/>
    <w:rsid w:val="00B21B1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B18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FFD3164F.dotm</Template>
  <TotalTime>27</TotalTime>
  <Pages>532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iliano</dc:creator>
  <cp:keywords/>
  <dc:description/>
  <cp:lastModifiedBy>Iliano Cervesato</cp:lastModifiedBy>
  <cp:revision>2</cp:revision>
  <dcterms:created xsi:type="dcterms:W3CDTF">2014-02-06T10:52:00Z</dcterms:created>
  <dcterms:modified xsi:type="dcterms:W3CDTF">2014-02-08T05:48:00Z</dcterms:modified>
</cp:coreProperties>
</file>